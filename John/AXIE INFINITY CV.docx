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C6833" w14:textId="1EED9594" w:rsidR="00351293" w:rsidRDefault="00746672" w:rsidP="00F74ED8">
      <w:pPr>
        <w:pStyle w:val="NormalBodyText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2D101A8" wp14:editId="0650E6FF">
            <wp:simplePos x="0" y="0"/>
            <wp:positionH relativeFrom="page">
              <wp:posOffset>-19050</wp:posOffset>
            </wp:positionH>
            <wp:positionV relativeFrom="paragraph">
              <wp:posOffset>-916305</wp:posOffset>
            </wp:positionV>
            <wp:extent cx="7786370" cy="13201650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15"/>
                    <a:stretch/>
                  </pic:blipFill>
                  <pic:spPr bwMode="auto">
                    <a:xfrm>
                      <a:off x="0" y="0"/>
                      <a:ext cx="7786370" cy="132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A2F">
        <w:rPr>
          <w:noProof/>
        </w:rPr>
        <w:drawing>
          <wp:anchor distT="0" distB="0" distL="114300" distR="114300" simplePos="0" relativeHeight="251662336" behindDoc="0" locked="0" layoutInCell="1" allowOverlap="1" wp14:anchorId="68814FB7" wp14:editId="1B9006BD">
            <wp:simplePos x="0" y="0"/>
            <wp:positionH relativeFrom="margin">
              <wp:align>center</wp:align>
            </wp:positionH>
            <wp:positionV relativeFrom="paragraph">
              <wp:posOffset>29</wp:posOffset>
            </wp:positionV>
            <wp:extent cx="2873156" cy="1334723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156" cy="133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ED8">
        <w:rPr>
          <w:noProof/>
        </w:rPr>
        <w:tab/>
      </w:r>
    </w:p>
    <w:p w14:paraId="5D48EABB" w14:textId="3F7236E4" w:rsidR="00597C17" w:rsidRDefault="00597C17" w:rsidP="00F74ED8">
      <w:pPr>
        <w:pStyle w:val="NormalBodyText"/>
        <w:ind w:left="0"/>
        <w:rPr>
          <w:noProof/>
        </w:rPr>
      </w:pPr>
    </w:p>
    <w:p w14:paraId="36B71138" w14:textId="7EDA5D79" w:rsidR="00597C17" w:rsidRDefault="00597C17" w:rsidP="00F74ED8">
      <w:pPr>
        <w:pStyle w:val="NormalBodyText"/>
        <w:ind w:left="0"/>
        <w:rPr>
          <w:noProof/>
        </w:rPr>
      </w:pPr>
    </w:p>
    <w:p w14:paraId="630F955A" w14:textId="67E1816C" w:rsidR="00597C17" w:rsidRDefault="00597C17" w:rsidP="00F74ED8">
      <w:pPr>
        <w:pStyle w:val="NormalBodyText"/>
        <w:ind w:left="0"/>
        <w:rPr>
          <w:noProof/>
        </w:rPr>
      </w:pPr>
    </w:p>
    <w:p w14:paraId="512F035F" w14:textId="13A12603" w:rsidR="00597C17" w:rsidRDefault="00597C17" w:rsidP="00F74ED8">
      <w:pPr>
        <w:pStyle w:val="NormalBodyText"/>
        <w:ind w:left="0"/>
        <w:rPr>
          <w:noProof/>
        </w:rPr>
      </w:pPr>
    </w:p>
    <w:p w14:paraId="283BF40B" w14:textId="3B42FEEC" w:rsidR="00597C17" w:rsidRDefault="00597C17" w:rsidP="00F74ED8">
      <w:pPr>
        <w:pStyle w:val="NormalBodyText"/>
        <w:ind w:left="0"/>
        <w:rPr>
          <w:noProof/>
        </w:rPr>
      </w:pPr>
    </w:p>
    <w:p w14:paraId="79B8BA7C" w14:textId="5053D3BC" w:rsidR="00597C17" w:rsidRDefault="00FE4A2F" w:rsidP="00F74ED8">
      <w:pPr>
        <w:pStyle w:val="NormalBodyText"/>
        <w:ind w:left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9F0337" wp14:editId="2E6984EC">
                <wp:simplePos x="0" y="0"/>
                <wp:positionH relativeFrom="margin">
                  <wp:posOffset>95885</wp:posOffset>
                </wp:positionH>
                <wp:positionV relativeFrom="paragraph">
                  <wp:posOffset>86369</wp:posOffset>
                </wp:positionV>
                <wp:extent cx="247015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446634" w14:textId="2734E951" w:rsidR="00F74ED8" w:rsidRPr="00746672" w:rsidRDefault="00F74ED8" w:rsidP="00F74ED8">
                            <w:pPr>
                              <w:pStyle w:val="NormalBodyText"/>
                              <w:jc w:val="center"/>
                              <w:rPr>
                                <w:b/>
                                <w:noProof/>
                                <w:color w:val="0D0D0D" w:themeColor="text1" w:themeTint="F2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b/>
                                <w:noProof/>
                                <w:color w:val="0D0D0D" w:themeColor="text1" w:themeTint="F2"/>
                                <w:sz w:val="44"/>
                                <w:szCs w:val="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Hello Manager,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9F03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.55pt;margin-top:6.8pt;width:194.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" filled="f" stroked="f">
                <v:textbox style="mso-fit-shape-to-text:t">
                  <w:txbxContent>
                    <w:p w14:paraId="6A446634" w14:textId="2734E951" w:rsidR="00F74ED8" w:rsidRPr="00746672" w:rsidRDefault="00F74ED8" w:rsidP="00F74ED8">
                      <w:pPr>
                        <w:pStyle w:val="NormalBodyText"/>
                        <w:jc w:val="center"/>
                        <w:rPr>
                          <w:b/>
                          <w:noProof/>
                          <w:color w:val="0D0D0D" w:themeColor="text1" w:themeTint="F2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b/>
                          <w:noProof/>
                          <w:color w:val="0D0D0D" w:themeColor="text1" w:themeTint="F2"/>
                          <w:sz w:val="44"/>
                          <w:szCs w:val="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Hello Manager,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E76C91" w14:textId="64A6067D" w:rsidR="00597C17" w:rsidRDefault="00597C17" w:rsidP="00F74ED8">
      <w:pPr>
        <w:pStyle w:val="NormalBodyText"/>
        <w:ind w:left="0"/>
        <w:rPr>
          <w:noProof/>
        </w:rPr>
      </w:pPr>
    </w:p>
    <w:p w14:paraId="7C6DE336" w14:textId="3E8B873C" w:rsidR="00597C17" w:rsidRDefault="00597C17" w:rsidP="00F74ED8">
      <w:pPr>
        <w:pStyle w:val="NormalBodyText"/>
        <w:ind w:left="0"/>
        <w:rPr>
          <w:noProof/>
        </w:rPr>
      </w:pPr>
    </w:p>
    <w:p w14:paraId="43997A8D" w14:textId="22BAF343" w:rsidR="00597C17" w:rsidRDefault="00597C17" w:rsidP="00F74ED8">
      <w:pPr>
        <w:pStyle w:val="NormalBodyText"/>
        <w:ind w:left="0"/>
        <w:rPr>
          <w:noProof/>
        </w:rPr>
      </w:pPr>
    </w:p>
    <w:p w14:paraId="68B26233" w14:textId="7913093C" w:rsidR="00597C17" w:rsidRDefault="00746672" w:rsidP="00F74ED8">
      <w:pPr>
        <w:pStyle w:val="NormalBodyText"/>
        <w:ind w:left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E52A3F" wp14:editId="40BF721D">
                <wp:simplePos x="0" y="0"/>
                <wp:positionH relativeFrom="margin">
                  <wp:align>center</wp:align>
                </wp:positionH>
                <wp:positionV relativeFrom="paragraph">
                  <wp:posOffset>49530</wp:posOffset>
                </wp:positionV>
                <wp:extent cx="615823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823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331531" w14:textId="7D2828DE" w:rsidR="00F74ED8" w:rsidRPr="00746672" w:rsidRDefault="00F74ED8" w:rsidP="00F74ED8">
                            <w:pPr>
                              <w:pStyle w:val="NormalBodyText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I</w:t>
                            </w:r>
                            <w:r w:rsidR="00135FA0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</w:t>
                            </w: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 applying for a scholarship and I was hoping to be part of your team and be one of your scholars. Thank you!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52A3F" id="Text Box 3" o:spid="_x0000_s1027" type="#_x0000_t202" style="position:absolute;margin-left:0;margin-top:3.9pt;width:484.9pt;height:2in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" filled="f" stroked="f">
                <v:textbox style="mso-fit-shape-to-text:t">
                  <w:txbxContent>
                    <w:p w14:paraId="11331531" w14:textId="7D2828DE" w:rsidR="00F74ED8" w:rsidRPr="00746672" w:rsidRDefault="00F74ED8" w:rsidP="00F74ED8">
                      <w:pPr>
                        <w:pStyle w:val="NormalBodyText"/>
                        <w:rPr>
                          <w:rFonts w:ascii="Century Gothic" w:hAnsi="Century Gothic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I</w:t>
                      </w:r>
                      <w:r w:rsidR="00135FA0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</w:t>
                      </w: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 applying for a scholarship and I was hoping to be part of your team and be one of your scholars. Thank you!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BA3102" w14:textId="50EC0D27" w:rsidR="00597C17" w:rsidRDefault="00597C17" w:rsidP="00F74ED8">
      <w:pPr>
        <w:pStyle w:val="NormalBodyText"/>
        <w:ind w:left="0"/>
        <w:rPr>
          <w:noProof/>
        </w:rPr>
      </w:pPr>
    </w:p>
    <w:p w14:paraId="18C08ED7" w14:textId="556608BC" w:rsidR="00597C17" w:rsidRDefault="00597C17" w:rsidP="00F74ED8">
      <w:pPr>
        <w:pStyle w:val="NormalBodyText"/>
        <w:ind w:left="0"/>
        <w:rPr>
          <w:noProof/>
        </w:rPr>
      </w:pPr>
    </w:p>
    <w:p w14:paraId="31B1E7E7" w14:textId="47564BB6" w:rsidR="00597C17" w:rsidRDefault="00597C17" w:rsidP="00F74ED8">
      <w:pPr>
        <w:pStyle w:val="NormalBodyText"/>
        <w:ind w:left="0"/>
        <w:rPr>
          <w:noProof/>
        </w:rPr>
      </w:pPr>
    </w:p>
    <w:p w14:paraId="3A4055B0" w14:textId="0AC17B6B" w:rsidR="00597C17" w:rsidRDefault="00746672" w:rsidP="00F74ED8">
      <w:pPr>
        <w:pStyle w:val="NormalBodyText"/>
        <w:ind w:left="0"/>
        <w:rPr>
          <w:noProof/>
        </w:rPr>
      </w:pPr>
      <w:r>
        <w:rPr>
          <w:rFonts w:ascii="Century Gothic" w:hAnsi="Century Gothic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5408" behindDoc="0" locked="0" layoutInCell="1" allowOverlap="1" wp14:anchorId="0B4F64CE" wp14:editId="3BA88114">
            <wp:simplePos x="0" y="0"/>
            <wp:positionH relativeFrom="page">
              <wp:align>right</wp:align>
            </wp:positionH>
            <wp:positionV relativeFrom="paragraph">
              <wp:posOffset>12582</wp:posOffset>
            </wp:positionV>
            <wp:extent cx="3501390" cy="26257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DB47C" w14:textId="70A2D0BE" w:rsidR="00597C17" w:rsidRDefault="00597C17" w:rsidP="00F74ED8">
      <w:pPr>
        <w:pStyle w:val="NormalBodyText"/>
        <w:ind w:left="0"/>
        <w:rPr>
          <w:noProof/>
        </w:rPr>
      </w:pPr>
    </w:p>
    <w:p w14:paraId="7C7849B5" w14:textId="73392803" w:rsidR="00597C17" w:rsidRDefault="00597C17" w:rsidP="00F74ED8">
      <w:pPr>
        <w:pStyle w:val="NormalBodyText"/>
        <w:ind w:left="0"/>
        <w:rPr>
          <w:noProof/>
        </w:rPr>
      </w:pPr>
    </w:p>
    <w:p w14:paraId="69B59F34" w14:textId="74A95714" w:rsidR="00597C17" w:rsidRDefault="00597C17" w:rsidP="00F74ED8">
      <w:pPr>
        <w:pStyle w:val="NormalBodyText"/>
        <w:ind w:left="0"/>
        <w:rPr>
          <w:noProof/>
        </w:rPr>
      </w:pPr>
    </w:p>
    <w:p w14:paraId="3CD7363F" w14:textId="3CF5F90C" w:rsidR="00597C17" w:rsidRDefault="00597C17" w:rsidP="00F74ED8">
      <w:pPr>
        <w:pStyle w:val="NormalBodyText"/>
        <w:ind w:left="0"/>
        <w:rPr>
          <w:noProof/>
        </w:rPr>
      </w:pPr>
    </w:p>
    <w:p w14:paraId="33E9AFAC" w14:textId="43602025" w:rsidR="00597C17" w:rsidRDefault="00746672" w:rsidP="00F74ED8">
      <w:pPr>
        <w:pStyle w:val="NormalBodyText"/>
        <w:ind w:left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B6CE41" wp14:editId="2F71EF45">
                <wp:simplePos x="0" y="0"/>
                <wp:positionH relativeFrom="margin">
                  <wp:posOffset>0</wp:posOffset>
                </wp:positionH>
                <wp:positionV relativeFrom="paragraph">
                  <wp:posOffset>37303</wp:posOffset>
                </wp:positionV>
                <wp:extent cx="6858000" cy="9632732"/>
                <wp:effectExtent l="0" t="0" r="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6327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8F2A2C" w14:textId="4D7CB9D3" w:rsidR="00F74ED8" w:rsidRPr="00746672" w:rsidRDefault="00F74ED8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Name: 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John Patrick Pahunang</w:t>
                            </w:r>
                          </w:p>
                          <w:p w14:paraId="2BD3F2AC" w14:textId="44F1B309" w:rsidR="00F74ED8" w:rsidRPr="00746672" w:rsidRDefault="00F74ED8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Age: 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  <w:p w14:paraId="1FEC9DC4" w14:textId="33A93758" w:rsidR="00F74ED8" w:rsidRPr="00746672" w:rsidRDefault="00F74ED8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Gender: 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Male</w:t>
                            </w:r>
                          </w:p>
                          <w:p w14:paraId="7DBD028E" w14:textId="7A937FCC" w:rsidR="00746672" w:rsidRPr="00746672" w:rsidRDefault="00746672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Email : 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patrickcd453@gmail.com</w:t>
                            </w:r>
                          </w:p>
                          <w:p w14:paraId="6B55D70B" w14:textId="77777777" w:rsidR="00746672" w:rsidRPr="00746672" w:rsidRDefault="00F74ED8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Location: 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Cagayan de Oro City, Misamis Oriental</w:t>
                            </w: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  <w:p w14:paraId="27C1BA97" w14:textId="3B53DE46" w:rsidR="00746672" w:rsidRPr="00746672" w:rsidRDefault="00746672" w:rsidP="00746672">
                            <w:pPr>
                              <w:pStyle w:val="NormalBodyText"/>
                              <w:spacing w:line="360" w:lineRule="auto"/>
                              <w:ind w:left="0"/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Facebook Link : 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https://www.facebook.com/patrick.pahunang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1C782C20" w14:textId="5727AA6B" w:rsidR="00F74ED8" w:rsidRPr="00746672" w:rsidRDefault="00F74ED8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Nationality: 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Filipino</w:t>
                            </w:r>
                          </w:p>
                          <w:p w14:paraId="2FEE0B8E" w14:textId="05F71D15" w:rsidR="00F74ED8" w:rsidRPr="00746672" w:rsidRDefault="00F74ED8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Device to be used: 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Phone </w:t>
                            </w:r>
                            <w:r w:rsidR="00597C17"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PC</w:t>
                            </w:r>
                          </w:p>
                          <w:p w14:paraId="7124FD80" w14:textId="39521FC6" w:rsidR="00746672" w:rsidRDefault="00F74ED8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Internet: </w:t>
                            </w:r>
                            <w:r w:rsidRPr="00746672">
                              <w:rPr>
                                <w:rFonts w:ascii="Century Gothic" w:hAnsi="Century Gothic"/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PLDT FIBR</w:t>
                            </w:r>
                          </w:p>
                          <w:p w14:paraId="1E99AF98" w14:textId="77777777" w:rsidR="00746672" w:rsidRDefault="00746672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B48A63B" w14:textId="77777777" w:rsidR="00746672" w:rsidRPr="00746672" w:rsidRDefault="00746672" w:rsidP="00FE4A2F">
                            <w:pPr>
                              <w:pStyle w:val="NormalBodyText"/>
                              <w:spacing w:line="360" w:lineRule="auto"/>
                              <w:ind w:left="0"/>
                              <w:jc w:val="both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4C1F0AC" w14:textId="011AEC53" w:rsidR="00800CB5" w:rsidRPr="00746672" w:rsidRDefault="004874AA" w:rsidP="00597C17">
                            <w:pPr>
                              <w:pStyle w:val="NormalBodyText"/>
                              <w:spacing w:line="360" w:lineRule="auto"/>
                              <w:ind w:left="0"/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</w:t>
                            </w:r>
                            <w:r w:rsidR="00800CB5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</w:t>
                            </w: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="00800CB5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="00800CB5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gamer and has a lot of experience playing axie infinity</w:t>
                            </w:r>
                            <w:r w:rsidR="00F43153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like</w:t>
                            </w: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gameplay </w:t>
                            </w:r>
                            <w:r w:rsidR="00592CFE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e.g.</w:t>
                            </w:r>
                            <w:r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ninja saga , dragon city , mutants genetic gladiators and other breeding simulation games and sequence attacking battle . Hence , I have stable and strong internet connection! I am very competetive and can learn fast about the game, So I can assure you that I can finish my daily qouta as soon as possbile .</w:t>
                            </w:r>
                            <w:r w:rsidR="00D73C30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D73C30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Thank </w:t>
                            </w:r>
                            <w:r w:rsidR="00FE4A2F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You</w:t>
                            </w:r>
                            <w:r w:rsidR="00597C17" w:rsidRPr="00746672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CE41" id="Text Box 5" o:spid="_x0000_s1028" type="#_x0000_t202" style="position:absolute;margin-left:0;margin-top:2.95pt;width:540pt;height:758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" filled="f" stroked="f">
                <v:textbox>
                  <w:txbxContent>
                    <w:p w14:paraId="678F2A2C" w14:textId="4D7CB9D3" w:rsidR="00F74ED8" w:rsidRPr="00746672" w:rsidRDefault="00F74ED8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Name: 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John Patrick Pahunang</w:t>
                      </w:r>
                    </w:p>
                    <w:p w14:paraId="2BD3F2AC" w14:textId="44F1B309" w:rsidR="00F74ED8" w:rsidRPr="00746672" w:rsidRDefault="00F74ED8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Age: 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  <w:p w14:paraId="1FEC9DC4" w14:textId="33A93758" w:rsidR="00F74ED8" w:rsidRPr="00746672" w:rsidRDefault="00F74ED8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Gender: 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Male</w:t>
                      </w:r>
                    </w:p>
                    <w:p w14:paraId="7DBD028E" w14:textId="7A937FCC" w:rsidR="00746672" w:rsidRPr="00746672" w:rsidRDefault="00746672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Email : 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patrickcd453@gmail.com</w:t>
                      </w:r>
                    </w:p>
                    <w:p w14:paraId="6B55D70B" w14:textId="77777777" w:rsidR="00746672" w:rsidRPr="00746672" w:rsidRDefault="00F74ED8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Location: 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Cagayan de Oro City, Misamis Oriental</w:t>
                      </w: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  <w:p w14:paraId="27C1BA97" w14:textId="3B53DE46" w:rsidR="00746672" w:rsidRPr="00746672" w:rsidRDefault="00746672" w:rsidP="00746672">
                      <w:pPr>
                        <w:pStyle w:val="NormalBodyText"/>
                        <w:spacing w:line="360" w:lineRule="auto"/>
                        <w:ind w:left="0"/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Facebook Link : 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https://www.facebook.com/patrick.pahunang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1C782C20" w14:textId="5727AA6B" w:rsidR="00F74ED8" w:rsidRPr="00746672" w:rsidRDefault="00F74ED8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Nationality: 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Filipino</w:t>
                      </w:r>
                    </w:p>
                    <w:p w14:paraId="2FEE0B8E" w14:textId="05F71D15" w:rsidR="00F74ED8" w:rsidRPr="00746672" w:rsidRDefault="00F74ED8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Device to be used: 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Phone </w:t>
                      </w:r>
                      <w:r w:rsidR="00597C17"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PC</w:t>
                      </w:r>
                    </w:p>
                    <w:p w14:paraId="7124FD80" w14:textId="39521FC6" w:rsidR="00746672" w:rsidRDefault="00F74ED8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Internet: </w:t>
                      </w:r>
                      <w:r w:rsidRPr="00746672">
                        <w:rPr>
                          <w:rFonts w:ascii="Century Gothic" w:hAnsi="Century Gothic"/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PLDT FIBR</w:t>
                      </w:r>
                    </w:p>
                    <w:p w14:paraId="1E99AF98" w14:textId="77777777" w:rsidR="00746672" w:rsidRDefault="00746672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B48A63B" w14:textId="77777777" w:rsidR="00746672" w:rsidRPr="00746672" w:rsidRDefault="00746672" w:rsidP="00FE4A2F">
                      <w:pPr>
                        <w:pStyle w:val="NormalBodyText"/>
                        <w:spacing w:line="360" w:lineRule="auto"/>
                        <w:ind w:left="0"/>
                        <w:jc w:val="both"/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4C1F0AC" w14:textId="011AEC53" w:rsidR="00800CB5" w:rsidRPr="00746672" w:rsidRDefault="004874AA" w:rsidP="00597C17">
                      <w:pPr>
                        <w:pStyle w:val="NormalBodyText"/>
                        <w:spacing w:line="360" w:lineRule="auto"/>
                        <w:ind w:left="0"/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</w:t>
                      </w:r>
                      <w:r w:rsidR="00800CB5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</w:t>
                      </w: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="00800CB5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="00800CB5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gamer and has a lot of experience playing axie infinity</w:t>
                      </w:r>
                      <w:r w:rsidR="00F43153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like</w:t>
                      </w: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gameplay </w:t>
                      </w:r>
                      <w:r w:rsidR="00592CFE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e.g.</w:t>
                      </w:r>
                      <w:r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ninja saga , dragon city , mutants genetic gladiators and other breeding simulation games and sequence attacking battle . Hence , I have stable and strong internet connection! I am very competetive and can learn fast about the game, So I can assure you that I can finish my daily qouta as soon as possbile .</w:t>
                      </w:r>
                      <w:r w:rsidR="00D73C30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D73C30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Thank </w:t>
                      </w:r>
                      <w:r w:rsidR="00FE4A2F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You</w:t>
                      </w:r>
                      <w:r w:rsidR="00597C17" w:rsidRPr="00746672">
                        <w:rPr>
                          <w:rFonts w:ascii="Century Gothic" w:hAnsi="Century Gothic"/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8463E" w14:textId="237FA62F" w:rsidR="00597C17" w:rsidRDefault="00597C17" w:rsidP="00F74ED8">
      <w:pPr>
        <w:pStyle w:val="NormalBodyText"/>
        <w:ind w:left="0"/>
        <w:rPr>
          <w:noProof/>
        </w:rPr>
      </w:pPr>
    </w:p>
    <w:p w14:paraId="1CBF5847" w14:textId="79DECDC4" w:rsidR="00597C17" w:rsidRDefault="00597C17" w:rsidP="00F74ED8">
      <w:pPr>
        <w:pStyle w:val="NormalBodyText"/>
        <w:ind w:left="0"/>
        <w:rPr>
          <w:noProof/>
        </w:rPr>
      </w:pPr>
    </w:p>
    <w:p w14:paraId="6C44A6F9" w14:textId="273AFA9E" w:rsidR="00597C17" w:rsidRDefault="00597C17" w:rsidP="00F74ED8">
      <w:pPr>
        <w:pStyle w:val="NormalBodyText"/>
        <w:ind w:left="0"/>
        <w:rPr>
          <w:noProof/>
        </w:rPr>
      </w:pPr>
    </w:p>
    <w:p w14:paraId="79F3427D" w14:textId="488952E9" w:rsidR="00597C17" w:rsidRDefault="00597C17" w:rsidP="00F74ED8">
      <w:pPr>
        <w:pStyle w:val="NormalBodyText"/>
        <w:ind w:left="0"/>
        <w:rPr>
          <w:noProof/>
        </w:rPr>
      </w:pPr>
    </w:p>
    <w:p w14:paraId="41FDB028" w14:textId="16DF1873" w:rsidR="00597C17" w:rsidRDefault="00597C17" w:rsidP="00F74ED8">
      <w:pPr>
        <w:pStyle w:val="NormalBodyText"/>
        <w:ind w:left="0"/>
        <w:rPr>
          <w:noProof/>
        </w:rPr>
      </w:pPr>
    </w:p>
    <w:p w14:paraId="29D4C2A8" w14:textId="0F2B6711" w:rsidR="00597C17" w:rsidRDefault="00597C17" w:rsidP="00F74ED8">
      <w:pPr>
        <w:pStyle w:val="NormalBodyText"/>
        <w:ind w:left="0"/>
        <w:rPr>
          <w:noProof/>
        </w:rPr>
      </w:pPr>
    </w:p>
    <w:p w14:paraId="44D2AC13" w14:textId="28D7168A" w:rsidR="00597C17" w:rsidRDefault="00597C17" w:rsidP="00F74ED8">
      <w:pPr>
        <w:pStyle w:val="NormalBodyText"/>
        <w:ind w:left="0"/>
        <w:rPr>
          <w:noProof/>
        </w:rPr>
      </w:pPr>
    </w:p>
    <w:p w14:paraId="295DAFD4" w14:textId="0A2F20D9" w:rsidR="00597C17" w:rsidRDefault="00597C17" w:rsidP="00F74ED8">
      <w:pPr>
        <w:pStyle w:val="NormalBodyText"/>
        <w:ind w:left="0"/>
        <w:rPr>
          <w:noProof/>
        </w:rPr>
      </w:pPr>
    </w:p>
    <w:p w14:paraId="4D0BED96" w14:textId="5397DD34" w:rsidR="00597C17" w:rsidRDefault="00597C17" w:rsidP="00F74ED8">
      <w:pPr>
        <w:pStyle w:val="NormalBodyText"/>
        <w:ind w:left="0"/>
        <w:rPr>
          <w:noProof/>
        </w:rPr>
      </w:pPr>
    </w:p>
    <w:p w14:paraId="56E22ED9" w14:textId="250665E1" w:rsidR="00597C17" w:rsidRDefault="00597C17" w:rsidP="00F74ED8">
      <w:pPr>
        <w:pStyle w:val="NormalBodyText"/>
        <w:ind w:left="0"/>
        <w:rPr>
          <w:noProof/>
        </w:rPr>
      </w:pPr>
    </w:p>
    <w:p w14:paraId="3ED69CFD" w14:textId="7994165D" w:rsidR="00597C17" w:rsidRDefault="00597C17" w:rsidP="00F74ED8">
      <w:pPr>
        <w:pStyle w:val="NormalBodyText"/>
        <w:ind w:left="0"/>
        <w:rPr>
          <w:noProof/>
        </w:rPr>
      </w:pPr>
    </w:p>
    <w:p w14:paraId="31CB83D4" w14:textId="31ADA910" w:rsidR="00597C17" w:rsidRDefault="00597C17" w:rsidP="00F74ED8">
      <w:pPr>
        <w:pStyle w:val="NormalBodyText"/>
        <w:ind w:left="0"/>
        <w:rPr>
          <w:noProof/>
        </w:rPr>
      </w:pPr>
    </w:p>
    <w:p w14:paraId="2C8664B1" w14:textId="270BDE2C" w:rsidR="00597C17" w:rsidRDefault="00597C17" w:rsidP="00F74ED8">
      <w:pPr>
        <w:pStyle w:val="NormalBodyText"/>
        <w:ind w:left="0"/>
        <w:rPr>
          <w:noProof/>
        </w:rPr>
      </w:pPr>
    </w:p>
    <w:p w14:paraId="19B0BDFC" w14:textId="27F47568" w:rsidR="00597C17" w:rsidRDefault="00597C17" w:rsidP="00F74ED8">
      <w:pPr>
        <w:pStyle w:val="NormalBodyText"/>
        <w:ind w:left="0"/>
        <w:rPr>
          <w:noProof/>
        </w:rPr>
      </w:pPr>
    </w:p>
    <w:p w14:paraId="283A0B3C" w14:textId="606A612F" w:rsidR="00597C17" w:rsidRDefault="00597C17" w:rsidP="00F74ED8">
      <w:pPr>
        <w:pStyle w:val="NormalBodyText"/>
        <w:ind w:left="0"/>
        <w:rPr>
          <w:noProof/>
        </w:rPr>
      </w:pPr>
    </w:p>
    <w:p w14:paraId="5445A1AC" w14:textId="42A8C26B" w:rsidR="00597C17" w:rsidRDefault="00597C17" w:rsidP="00F74ED8">
      <w:pPr>
        <w:pStyle w:val="NormalBodyText"/>
        <w:ind w:left="0"/>
        <w:rPr>
          <w:noProof/>
        </w:rPr>
      </w:pPr>
    </w:p>
    <w:p w14:paraId="65332D48" w14:textId="239797FB" w:rsidR="00597C17" w:rsidRDefault="00597C17" w:rsidP="00F74ED8">
      <w:pPr>
        <w:pStyle w:val="NormalBodyText"/>
        <w:ind w:left="0"/>
        <w:rPr>
          <w:noProof/>
        </w:rPr>
      </w:pPr>
    </w:p>
    <w:p w14:paraId="458DB25E" w14:textId="6848D126" w:rsidR="00597C17" w:rsidRDefault="00746672" w:rsidP="00F74ED8">
      <w:pPr>
        <w:pStyle w:val="NormalBodyText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8E1CF7" wp14:editId="4C8C8BC0">
            <wp:simplePos x="0" y="0"/>
            <wp:positionH relativeFrom="page">
              <wp:align>right</wp:align>
            </wp:positionH>
            <wp:positionV relativeFrom="paragraph">
              <wp:posOffset>2688</wp:posOffset>
            </wp:positionV>
            <wp:extent cx="3330575" cy="25038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DF77D" w14:textId="31E40BE2" w:rsidR="00597C17" w:rsidRDefault="00597C17" w:rsidP="00F74ED8">
      <w:pPr>
        <w:pStyle w:val="NormalBodyText"/>
        <w:ind w:left="0"/>
        <w:rPr>
          <w:noProof/>
        </w:rPr>
      </w:pPr>
    </w:p>
    <w:p w14:paraId="1DD9ACF5" w14:textId="67BD5DC5" w:rsidR="00597C17" w:rsidRDefault="00597C17" w:rsidP="00F74ED8">
      <w:pPr>
        <w:pStyle w:val="NormalBodyText"/>
        <w:ind w:left="0"/>
        <w:rPr>
          <w:noProof/>
        </w:rPr>
      </w:pPr>
    </w:p>
    <w:p w14:paraId="49BB6DF8" w14:textId="30C0B849" w:rsidR="00597C17" w:rsidRDefault="00597C17" w:rsidP="00F74ED8">
      <w:pPr>
        <w:pStyle w:val="NormalBodyText"/>
        <w:ind w:left="0"/>
        <w:rPr>
          <w:noProof/>
        </w:rPr>
      </w:pPr>
    </w:p>
    <w:p w14:paraId="7D83C49B" w14:textId="25B21809" w:rsidR="00597C17" w:rsidRDefault="00597C17" w:rsidP="00F74ED8">
      <w:pPr>
        <w:pStyle w:val="NormalBodyText"/>
        <w:ind w:left="0"/>
        <w:rPr>
          <w:noProof/>
        </w:rPr>
      </w:pPr>
    </w:p>
    <w:p w14:paraId="6A1C71BE" w14:textId="1B1FAA6B" w:rsidR="00597C17" w:rsidRDefault="00597C17" w:rsidP="00F74ED8">
      <w:pPr>
        <w:pStyle w:val="NormalBodyText"/>
        <w:ind w:left="0"/>
        <w:rPr>
          <w:noProof/>
        </w:rPr>
      </w:pPr>
    </w:p>
    <w:p w14:paraId="3E1AE50C" w14:textId="28D1D195" w:rsidR="00597C17" w:rsidRDefault="00597C17" w:rsidP="00F74ED8">
      <w:pPr>
        <w:pStyle w:val="NormalBodyText"/>
        <w:ind w:left="0"/>
        <w:rPr>
          <w:noProof/>
        </w:rPr>
      </w:pPr>
    </w:p>
    <w:p w14:paraId="1461FAE7" w14:textId="7F448428" w:rsidR="00597C17" w:rsidRDefault="00597C17" w:rsidP="00F74ED8">
      <w:pPr>
        <w:pStyle w:val="NormalBodyText"/>
        <w:ind w:left="0"/>
        <w:rPr>
          <w:noProof/>
        </w:rPr>
      </w:pPr>
    </w:p>
    <w:p w14:paraId="5E13C863" w14:textId="31DF80CD" w:rsidR="00597C17" w:rsidRDefault="00597C17" w:rsidP="00F74ED8">
      <w:pPr>
        <w:pStyle w:val="NormalBodyText"/>
        <w:ind w:left="0"/>
        <w:rPr>
          <w:noProof/>
        </w:rPr>
      </w:pPr>
    </w:p>
    <w:p w14:paraId="435E093D" w14:textId="099530A5" w:rsidR="00597C17" w:rsidRDefault="00597C17" w:rsidP="00F74ED8">
      <w:pPr>
        <w:pStyle w:val="NormalBodyText"/>
        <w:ind w:left="0"/>
        <w:rPr>
          <w:noProof/>
        </w:rPr>
      </w:pPr>
    </w:p>
    <w:p w14:paraId="3B77E85B" w14:textId="0219D0AA" w:rsidR="00597C17" w:rsidRDefault="00597C17" w:rsidP="00F74ED8">
      <w:pPr>
        <w:pStyle w:val="NormalBodyText"/>
        <w:ind w:left="0"/>
        <w:rPr>
          <w:noProof/>
        </w:rPr>
      </w:pPr>
    </w:p>
    <w:p w14:paraId="3366C8EC" w14:textId="0936E44D" w:rsidR="00597C17" w:rsidRDefault="00597C17" w:rsidP="00F74ED8">
      <w:pPr>
        <w:pStyle w:val="NormalBodyText"/>
        <w:ind w:left="0"/>
        <w:rPr>
          <w:noProof/>
        </w:rPr>
      </w:pPr>
    </w:p>
    <w:p w14:paraId="19E10AEF" w14:textId="54936956" w:rsidR="00597C17" w:rsidRDefault="00597C17" w:rsidP="00F74ED8">
      <w:pPr>
        <w:pStyle w:val="NormalBodyText"/>
        <w:ind w:left="0"/>
        <w:rPr>
          <w:noProof/>
        </w:rPr>
      </w:pPr>
    </w:p>
    <w:p w14:paraId="1B4C2AAF" w14:textId="0BBAC5B0" w:rsidR="00597C17" w:rsidRDefault="00597C17" w:rsidP="00F74ED8">
      <w:pPr>
        <w:pStyle w:val="NormalBodyText"/>
        <w:ind w:left="0"/>
        <w:rPr>
          <w:noProof/>
        </w:rPr>
      </w:pPr>
    </w:p>
    <w:p w14:paraId="3E4FA17B" w14:textId="2D1FB1C2" w:rsidR="00597C17" w:rsidRDefault="00597C17" w:rsidP="00F74ED8">
      <w:pPr>
        <w:pStyle w:val="NormalBodyText"/>
        <w:ind w:left="0"/>
        <w:rPr>
          <w:noProof/>
        </w:rPr>
      </w:pPr>
    </w:p>
    <w:p w14:paraId="71ACDF09" w14:textId="0FF55488" w:rsidR="00597C17" w:rsidRDefault="00597C17" w:rsidP="00F74ED8">
      <w:pPr>
        <w:pStyle w:val="NormalBodyText"/>
        <w:ind w:left="0"/>
        <w:rPr>
          <w:noProof/>
        </w:rPr>
      </w:pPr>
    </w:p>
    <w:p w14:paraId="51B8AD69" w14:textId="34E18457" w:rsidR="00597C17" w:rsidRDefault="00597C17" w:rsidP="00F74ED8">
      <w:pPr>
        <w:pStyle w:val="NormalBodyText"/>
        <w:ind w:left="0"/>
        <w:rPr>
          <w:noProof/>
        </w:rPr>
      </w:pPr>
    </w:p>
    <w:p w14:paraId="4A9EC65C" w14:textId="482C9F92" w:rsidR="00597C17" w:rsidRDefault="00597C17" w:rsidP="00F74ED8">
      <w:pPr>
        <w:pStyle w:val="NormalBodyText"/>
        <w:ind w:left="0"/>
        <w:rPr>
          <w:noProof/>
        </w:rPr>
      </w:pPr>
    </w:p>
    <w:p w14:paraId="72F2904F" w14:textId="5E971298" w:rsidR="00597C17" w:rsidRDefault="00597C17" w:rsidP="00F74ED8">
      <w:pPr>
        <w:pStyle w:val="NormalBodyText"/>
        <w:ind w:left="0"/>
        <w:rPr>
          <w:noProof/>
        </w:rPr>
      </w:pPr>
    </w:p>
    <w:p w14:paraId="64B140A3" w14:textId="7F098ADF" w:rsidR="00597C17" w:rsidRDefault="00597C17" w:rsidP="00F74ED8">
      <w:pPr>
        <w:pStyle w:val="NormalBodyText"/>
        <w:ind w:left="0"/>
        <w:rPr>
          <w:noProof/>
        </w:rPr>
      </w:pPr>
    </w:p>
    <w:p w14:paraId="2C218F2A" w14:textId="475879E7" w:rsidR="00597C17" w:rsidRDefault="00597C17" w:rsidP="00F74ED8">
      <w:pPr>
        <w:pStyle w:val="NormalBodyText"/>
        <w:ind w:left="0"/>
        <w:rPr>
          <w:noProof/>
        </w:rPr>
      </w:pPr>
    </w:p>
    <w:p w14:paraId="63A0A915" w14:textId="258384D7" w:rsidR="00597C17" w:rsidRDefault="00597C17" w:rsidP="00F74ED8">
      <w:pPr>
        <w:pStyle w:val="NormalBodyText"/>
        <w:ind w:left="0"/>
        <w:rPr>
          <w:noProof/>
        </w:rPr>
      </w:pPr>
    </w:p>
    <w:p w14:paraId="418BE966" w14:textId="2F85B7DC" w:rsidR="00597C17" w:rsidRDefault="00597C17" w:rsidP="00F74ED8">
      <w:pPr>
        <w:pStyle w:val="NormalBodyText"/>
        <w:ind w:left="0"/>
        <w:rPr>
          <w:noProof/>
        </w:rPr>
      </w:pPr>
    </w:p>
    <w:p w14:paraId="37EB498A" w14:textId="6CB179EB" w:rsidR="00597C17" w:rsidRDefault="00597C17" w:rsidP="00F74ED8">
      <w:pPr>
        <w:pStyle w:val="NormalBodyText"/>
        <w:ind w:left="0"/>
        <w:rPr>
          <w:noProof/>
        </w:rPr>
      </w:pPr>
    </w:p>
    <w:p w14:paraId="03E8FFAF" w14:textId="1CA59AB1" w:rsidR="00597C17" w:rsidRDefault="00597C17" w:rsidP="00F74ED8">
      <w:pPr>
        <w:pStyle w:val="NormalBodyText"/>
        <w:ind w:left="0"/>
        <w:rPr>
          <w:noProof/>
        </w:rPr>
      </w:pPr>
    </w:p>
    <w:p w14:paraId="182C4208" w14:textId="54EF7E88" w:rsidR="00597C17" w:rsidRDefault="00597C17" w:rsidP="00F74ED8">
      <w:pPr>
        <w:pStyle w:val="NormalBodyText"/>
        <w:ind w:left="0"/>
        <w:rPr>
          <w:noProof/>
        </w:rPr>
      </w:pPr>
    </w:p>
    <w:p w14:paraId="68FEB0A5" w14:textId="3D88E676" w:rsidR="00597C17" w:rsidRDefault="00597C17" w:rsidP="00F74ED8">
      <w:pPr>
        <w:pStyle w:val="NormalBodyText"/>
        <w:ind w:left="0"/>
        <w:rPr>
          <w:noProof/>
        </w:rPr>
      </w:pPr>
    </w:p>
    <w:p w14:paraId="5700B97F" w14:textId="7DF697AF" w:rsidR="00597C17" w:rsidRDefault="00597C17" w:rsidP="00F74ED8">
      <w:pPr>
        <w:pStyle w:val="NormalBodyText"/>
        <w:ind w:left="0"/>
        <w:rPr>
          <w:noProof/>
        </w:rPr>
      </w:pPr>
    </w:p>
    <w:p w14:paraId="0FC38CF6" w14:textId="475519B7" w:rsidR="00597C17" w:rsidRDefault="00597C17" w:rsidP="00F74ED8">
      <w:pPr>
        <w:pStyle w:val="NormalBodyText"/>
        <w:ind w:left="0"/>
        <w:rPr>
          <w:noProof/>
        </w:rPr>
      </w:pPr>
    </w:p>
    <w:p w14:paraId="0C845459" w14:textId="06733116" w:rsidR="00597C17" w:rsidRDefault="00746672" w:rsidP="00F74ED8">
      <w:pPr>
        <w:pStyle w:val="NormalBodyText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B6DEF8E" wp14:editId="0C2ED8AF">
            <wp:simplePos x="0" y="0"/>
            <wp:positionH relativeFrom="page">
              <wp:align>right</wp:align>
            </wp:positionH>
            <wp:positionV relativeFrom="paragraph">
              <wp:posOffset>-1285</wp:posOffset>
            </wp:positionV>
            <wp:extent cx="3515360" cy="263398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8C122" w14:textId="27956320" w:rsidR="00597C17" w:rsidRDefault="00597C17" w:rsidP="00F74ED8">
      <w:pPr>
        <w:pStyle w:val="NormalBodyText"/>
        <w:ind w:left="0"/>
        <w:rPr>
          <w:noProof/>
        </w:rPr>
      </w:pPr>
    </w:p>
    <w:p w14:paraId="6CC66FC2" w14:textId="46500240" w:rsidR="00597C17" w:rsidRDefault="00597C17" w:rsidP="00F74ED8">
      <w:pPr>
        <w:pStyle w:val="NormalBodyText"/>
        <w:ind w:left="0"/>
        <w:rPr>
          <w:noProof/>
        </w:rPr>
      </w:pPr>
    </w:p>
    <w:p w14:paraId="6C130D0C" w14:textId="06474F52" w:rsidR="00597C17" w:rsidRDefault="00597C17" w:rsidP="00F74ED8">
      <w:pPr>
        <w:pStyle w:val="NormalBodyText"/>
        <w:ind w:left="0"/>
        <w:rPr>
          <w:noProof/>
        </w:rPr>
      </w:pPr>
    </w:p>
    <w:p w14:paraId="3FF41B83" w14:textId="44A31648" w:rsidR="00597C17" w:rsidRDefault="00597C17" w:rsidP="00F74ED8">
      <w:pPr>
        <w:pStyle w:val="NormalBodyText"/>
        <w:ind w:left="0"/>
        <w:rPr>
          <w:noProof/>
        </w:rPr>
      </w:pPr>
    </w:p>
    <w:p w14:paraId="5A516051" w14:textId="2AE7F352" w:rsidR="00597C17" w:rsidRDefault="00597C17" w:rsidP="00F74ED8">
      <w:pPr>
        <w:pStyle w:val="NormalBodyText"/>
        <w:ind w:left="0"/>
        <w:rPr>
          <w:noProof/>
        </w:rPr>
      </w:pPr>
    </w:p>
    <w:p w14:paraId="459A3597" w14:textId="4806CDFA" w:rsidR="00597C17" w:rsidRDefault="00597C17" w:rsidP="00F74ED8">
      <w:pPr>
        <w:pStyle w:val="NormalBodyText"/>
        <w:ind w:left="0"/>
        <w:rPr>
          <w:noProof/>
        </w:rPr>
      </w:pPr>
    </w:p>
    <w:p w14:paraId="4818CDC8" w14:textId="3EC19632" w:rsidR="00597C17" w:rsidRDefault="00597C17" w:rsidP="00F74ED8">
      <w:pPr>
        <w:pStyle w:val="NormalBodyText"/>
        <w:ind w:left="0"/>
        <w:rPr>
          <w:noProof/>
        </w:rPr>
      </w:pPr>
    </w:p>
    <w:p w14:paraId="3164678E" w14:textId="4FBADC04" w:rsidR="00597C17" w:rsidRDefault="00597C17" w:rsidP="00F74ED8">
      <w:pPr>
        <w:pStyle w:val="NormalBodyText"/>
        <w:ind w:left="0"/>
        <w:rPr>
          <w:noProof/>
        </w:rPr>
      </w:pPr>
    </w:p>
    <w:p w14:paraId="43E235F7" w14:textId="5FA18CC0" w:rsidR="00597C17" w:rsidRDefault="00597C17" w:rsidP="00F74ED8">
      <w:pPr>
        <w:pStyle w:val="NormalBodyText"/>
        <w:ind w:left="0"/>
        <w:rPr>
          <w:noProof/>
        </w:rPr>
      </w:pPr>
    </w:p>
    <w:p w14:paraId="3C6011FD" w14:textId="0B4B70F1" w:rsidR="00597C17" w:rsidRDefault="00597C17" w:rsidP="00F74ED8">
      <w:pPr>
        <w:pStyle w:val="NormalBodyText"/>
        <w:ind w:left="0"/>
        <w:rPr>
          <w:noProof/>
        </w:rPr>
      </w:pPr>
    </w:p>
    <w:p w14:paraId="05172F00" w14:textId="6572C114" w:rsidR="00597C17" w:rsidRDefault="00597C17" w:rsidP="00F74ED8">
      <w:pPr>
        <w:pStyle w:val="NormalBodyText"/>
        <w:ind w:left="0"/>
        <w:rPr>
          <w:noProof/>
        </w:rPr>
      </w:pPr>
    </w:p>
    <w:p w14:paraId="7E66114D" w14:textId="2CB2AC89" w:rsidR="00597C17" w:rsidRDefault="00597C17" w:rsidP="00F74ED8">
      <w:pPr>
        <w:pStyle w:val="NormalBodyText"/>
        <w:ind w:left="0"/>
        <w:rPr>
          <w:noProof/>
        </w:rPr>
      </w:pPr>
    </w:p>
    <w:p w14:paraId="0512F784" w14:textId="6D2776BA" w:rsidR="00597C17" w:rsidRDefault="00597C17" w:rsidP="00F74ED8">
      <w:pPr>
        <w:pStyle w:val="NormalBodyText"/>
        <w:ind w:left="0"/>
      </w:pPr>
    </w:p>
    <w:sectPr w:rsidR="00597C17" w:rsidSect="00FE4A2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20160" w:code="5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F2C86" w14:textId="77777777" w:rsidR="00D95B16" w:rsidRDefault="00D95B16">
      <w:pPr>
        <w:spacing w:line="240" w:lineRule="auto"/>
      </w:pPr>
      <w:r>
        <w:separator/>
      </w:r>
    </w:p>
  </w:endnote>
  <w:endnote w:type="continuationSeparator" w:id="0">
    <w:p w14:paraId="0A103F76" w14:textId="77777777" w:rsidR="00D95B16" w:rsidRDefault="00D95B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0D4AA" w14:textId="77777777" w:rsidR="00332342" w:rsidRDefault="003323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034C8" w14:textId="77777777" w:rsidR="00332342" w:rsidRDefault="003323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839F3" w14:textId="77777777" w:rsidR="00332342" w:rsidRDefault="003323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5E44C" w14:textId="77777777" w:rsidR="00D95B16" w:rsidRDefault="00D95B16">
      <w:pPr>
        <w:spacing w:line="240" w:lineRule="auto"/>
      </w:pPr>
      <w:r>
        <w:separator/>
      </w:r>
    </w:p>
  </w:footnote>
  <w:footnote w:type="continuationSeparator" w:id="0">
    <w:p w14:paraId="75C5CC7F" w14:textId="77777777" w:rsidR="00D95B16" w:rsidRDefault="00D95B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6C51A" w14:textId="77777777" w:rsidR="00332342" w:rsidRDefault="003323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27F5D" w14:textId="77777777" w:rsidR="00351293" w:rsidRDefault="00D95B16">
    <w:pPr>
      <w:pStyle w:val="YourName"/>
    </w:pPr>
    <w:sdt>
      <w:sdtPr>
        <w:alias w:val="Your name:"/>
        <w:tag w:val="Your name:"/>
        <w:id w:val="1763177383"/>
        <w:placeholder>
          <w:docPart w:val="066BCD3D65634871A3092F78404A967B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15:appearance w15:val="hidden"/>
        <w:text/>
      </w:sdtPr>
      <w:sdtEndPr/>
      <w:sdtContent>
        <w:r w:rsidR="000B6DEF">
          <w:t>Patrick</w:t>
        </w:r>
      </w:sdtContent>
    </w:sdt>
    <w:r w:rsidR="00115D44">
      <w:tab/>
      <w:t xml:space="preserve">Page </w:t>
    </w:r>
    <w:r w:rsidR="00115D44">
      <w:rPr>
        <w:noProof/>
      </w:rPr>
      <w:fldChar w:fldCharType="begin"/>
    </w:r>
    <w:r w:rsidR="00115D44">
      <w:rPr>
        <w:noProof/>
      </w:rPr>
      <w:instrText xml:space="preserve"> PAGE   \* MERGEFORMAT </w:instrText>
    </w:r>
    <w:r w:rsidR="00115D44">
      <w:rPr>
        <w:noProof/>
      </w:rPr>
      <w:fldChar w:fldCharType="separate"/>
    </w:r>
    <w:r w:rsidR="00992C80">
      <w:rPr>
        <w:noProof/>
      </w:rPr>
      <w:t>2</w:t>
    </w:r>
    <w:r w:rsidR="00115D44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CF805" w14:textId="77777777" w:rsidR="00332342" w:rsidRDefault="003323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710385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EB1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A9045A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48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AE67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A4E355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4EAC0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48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E8EC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19EFD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3"/>
  </w:num>
  <w:num w:numId="5">
    <w:abstractNumId w:val="6"/>
  </w:num>
  <w:num w:numId="6">
    <w:abstractNumId w:val="5"/>
  </w:num>
  <w:num w:numId="7">
    <w:abstractNumId w:val="4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drawingGridHorizontalSpacing w:val="8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EF"/>
    <w:rsid w:val="00015E5F"/>
    <w:rsid w:val="00032A20"/>
    <w:rsid w:val="000473E6"/>
    <w:rsid w:val="000B6DEF"/>
    <w:rsid w:val="000D5D58"/>
    <w:rsid w:val="00115D44"/>
    <w:rsid w:val="001219C5"/>
    <w:rsid w:val="00135FA0"/>
    <w:rsid w:val="001366D7"/>
    <w:rsid w:val="001E6FD8"/>
    <w:rsid w:val="00293313"/>
    <w:rsid w:val="0031541E"/>
    <w:rsid w:val="00332342"/>
    <w:rsid w:val="00351293"/>
    <w:rsid w:val="00394CA0"/>
    <w:rsid w:val="003F2E11"/>
    <w:rsid w:val="004874AA"/>
    <w:rsid w:val="004C0619"/>
    <w:rsid w:val="005370C9"/>
    <w:rsid w:val="00592CFE"/>
    <w:rsid w:val="00597C17"/>
    <w:rsid w:val="005B5E8B"/>
    <w:rsid w:val="006243F7"/>
    <w:rsid w:val="006D3943"/>
    <w:rsid w:val="00740ED8"/>
    <w:rsid w:val="00746672"/>
    <w:rsid w:val="00790EBE"/>
    <w:rsid w:val="00800CB5"/>
    <w:rsid w:val="00823B8D"/>
    <w:rsid w:val="00847465"/>
    <w:rsid w:val="008C3BBE"/>
    <w:rsid w:val="0096494E"/>
    <w:rsid w:val="00992C80"/>
    <w:rsid w:val="00A3144D"/>
    <w:rsid w:val="00B5475F"/>
    <w:rsid w:val="00B70E24"/>
    <w:rsid w:val="00BF6A8E"/>
    <w:rsid w:val="00C72945"/>
    <w:rsid w:val="00CC1A5B"/>
    <w:rsid w:val="00D73C30"/>
    <w:rsid w:val="00D95B16"/>
    <w:rsid w:val="00EF31B1"/>
    <w:rsid w:val="00F43153"/>
    <w:rsid w:val="00F67425"/>
    <w:rsid w:val="00F74ED8"/>
    <w:rsid w:val="00FE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A9E9E2A"/>
  <w15:docId w15:val="{85F26882-B09C-40E5-9CB7-256367CD2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0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0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4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iPriority="9" w:unhideWhenUsed="1" w:qFormat="1"/>
    <w:lsdException w:name="List Continue 2" w:semiHidden="1" w:uiPriority="10" w:unhideWhenUsed="1" w:qFormat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5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A8E"/>
    <w:pPr>
      <w:spacing w:after="0" w:line="264" w:lineRule="auto"/>
    </w:pPr>
    <w:rPr>
      <w:sz w:val="16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pacing w:val="10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before="240" w:after="40"/>
      <w:outlineLvl w:val="1"/>
    </w:pPr>
    <w:rPr>
      <w:caps/>
      <w:color w:val="000000" w:themeColor="text1"/>
      <w:spacing w:val="1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ind w:left="288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A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A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A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A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A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C72945"/>
    <w:rPr>
      <w:rFonts w:asciiTheme="majorHAnsi" w:eastAsiaTheme="majorEastAsia" w:hAnsiTheme="majorHAnsi" w:cstheme="majorBidi"/>
      <w:b/>
      <w:bCs/>
      <w:caps/>
      <w:color w:val="000000" w:themeColor="text1"/>
      <w:spacing w:val="10"/>
      <w:sz w:val="1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945"/>
    <w:rPr>
      <w:caps/>
      <w:color w:val="000000" w:themeColor="text1"/>
      <w:spacing w:val="10"/>
      <w:sz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945"/>
    <w:rPr>
      <w:i/>
      <w:sz w:val="16"/>
    </w:rPr>
  </w:style>
  <w:style w:type="paragraph" w:customStyle="1" w:styleId="JobTitle">
    <w:name w:val="Job Title"/>
    <w:basedOn w:val="Normal"/>
    <w:link w:val="JobTitleChar"/>
    <w:uiPriority w:val="2"/>
    <w:qFormat/>
    <w:pPr>
      <w:tabs>
        <w:tab w:val="left" w:pos="7560"/>
      </w:tabs>
      <w:ind w:left="288"/>
    </w:pPr>
    <w:rPr>
      <w:b/>
    </w:rPr>
  </w:style>
  <w:style w:type="character" w:customStyle="1" w:styleId="JobTitleChar">
    <w:name w:val="Job Title Char"/>
    <w:basedOn w:val="DefaultParagraphFont"/>
    <w:link w:val="JobTitle"/>
    <w:uiPriority w:val="2"/>
    <w:rsid w:val="00C72945"/>
    <w:rPr>
      <w:b/>
      <w:sz w:val="16"/>
    </w:rPr>
  </w:style>
  <w:style w:type="paragraph" w:customStyle="1" w:styleId="ContactInformation">
    <w:name w:val="Contact Information"/>
    <w:basedOn w:val="Normal"/>
    <w:uiPriority w:val="1"/>
    <w:qFormat/>
    <w:pPr>
      <w:spacing w:after="400"/>
      <w:ind w:left="288"/>
    </w:pPr>
  </w:style>
  <w:style w:type="paragraph" w:customStyle="1" w:styleId="NormalBodyText">
    <w:name w:val="Normal Body Text"/>
    <w:basedOn w:val="Normal"/>
    <w:uiPriority w:val="2"/>
    <w:qFormat/>
    <w:pPr>
      <w:tabs>
        <w:tab w:val="left" w:pos="7560"/>
      </w:tabs>
      <w:ind w:left="288"/>
    </w:pPr>
  </w:style>
  <w:style w:type="paragraph" w:customStyle="1" w:styleId="AllCaps">
    <w:name w:val="All Caps"/>
    <w:basedOn w:val="Normal"/>
    <w:semiHidden/>
    <w:unhideWhenUsed/>
    <w:qFormat/>
    <w:rPr>
      <w:caps/>
      <w:spacing w:val="20"/>
      <w:sz w:val="15"/>
    </w:rPr>
  </w:style>
  <w:style w:type="paragraph" w:customStyle="1" w:styleId="Location">
    <w:name w:val="Location"/>
    <w:basedOn w:val="Normal"/>
    <w:uiPriority w:val="2"/>
    <w:qFormat/>
    <w:pPr>
      <w:ind w:left="288"/>
    </w:pPr>
  </w:style>
  <w:style w:type="paragraph" w:customStyle="1" w:styleId="SpaceAfter">
    <w:name w:val="Space After"/>
    <w:basedOn w:val="Normal"/>
    <w:uiPriority w:val="2"/>
    <w:qFormat/>
    <w:pPr>
      <w:tabs>
        <w:tab w:val="left" w:pos="7560"/>
      </w:tabs>
      <w:spacing w:after="160"/>
      <w:ind w:left="288" w:right="288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YourName">
    <w:name w:val="Your Name"/>
    <w:basedOn w:val="Normal"/>
    <w:qFormat/>
    <w:pPr>
      <w:keepNext/>
      <w:keepLines/>
      <w:tabs>
        <w:tab w:val="left" w:pos="8640"/>
      </w:tabs>
      <w:spacing w:after="4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pacing w:val="10"/>
      <w:szCs w:val="28"/>
    </w:rPr>
  </w:style>
  <w:style w:type="paragraph" w:customStyle="1" w:styleId="SpaceAfter1NoRightIndent">
    <w:name w:val="Space After 1 (No Right Indent)"/>
    <w:basedOn w:val="Normal"/>
    <w:uiPriority w:val="3"/>
    <w:qFormat/>
    <w:pPr>
      <w:tabs>
        <w:tab w:val="left" w:pos="7560"/>
      </w:tabs>
      <w:spacing w:after="160"/>
      <w:ind w:left="288"/>
    </w:pPr>
  </w:style>
  <w:style w:type="paragraph" w:customStyle="1" w:styleId="SectionHeading">
    <w:name w:val="Section Heading"/>
    <w:basedOn w:val="Normal"/>
    <w:uiPriority w:val="1"/>
    <w:qFormat/>
    <w:pPr>
      <w:spacing w:before="240" w:after="40"/>
      <w:outlineLvl w:val="1"/>
    </w:pPr>
    <w:rPr>
      <w:caps/>
      <w:color w:val="000000" w:themeColor="text1"/>
      <w:spacing w:val="10"/>
    </w:rPr>
  </w:style>
  <w:style w:type="paragraph" w:customStyle="1" w:styleId="ItalicHeading">
    <w:name w:val="Italic Heading"/>
    <w:basedOn w:val="Normal"/>
    <w:uiPriority w:val="3"/>
    <w:qFormat/>
    <w:pPr>
      <w:ind w:left="288"/>
      <w:outlineLvl w:val="2"/>
    </w:pPr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sz w:val="16"/>
    </w:rPr>
  </w:style>
  <w:style w:type="paragraph" w:styleId="BlockText">
    <w:name w:val="Block Text"/>
    <w:basedOn w:val="Normal"/>
    <w:uiPriority w:val="3"/>
    <w:semiHidden/>
    <w:unhideWhenUsed/>
    <w:qFormat/>
    <w:rsid w:val="00BF6A8E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eastAsiaTheme="minorEastAsia"/>
      <w:i/>
      <w:iCs/>
      <w:color w:val="365F9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A8E"/>
    <w:rPr>
      <w:rFonts w:asciiTheme="majorHAnsi" w:eastAsiaTheme="majorEastAsia" w:hAnsiTheme="majorHAnsi" w:cstheme="majorBidi"/>
      <w:i/>
      <w:iCs/>
      <w:color w:val="365F91" w:themeColor="accent1" w:themeShade="BF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A8E"/>
    <w:rPr>
      <w:rFonts w:asciiTheme="majorHAnsi" w:eastAsiaTheme="majorEastAsia" w:hAnsiTheme="majorHAnsi" w:cstheme="majorBidi"/>
      <w:color w:val="365F91" w:themeColor="accent1" w:themeShade="BF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A8E"/>
    <w:rPr>
      <w:rFonts w:asciiTheme="majorHAnsi" w:eastAsiaTheme="majorEastAsia" w:hAnsiTheme="majorHAnsi" w:cstheme="majorBidi"/>
      <w:i/>
      <w:iCs/>
      <w:color w:val="243F60" w:themeColor="accent1" w:themeShade="7F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A8E"/>
    <w:rPr>
      <w:rFonts w:asciiTheme="majorHAnsi" w:eastAsiaTheme="majorEastAsia" w:hAnsiTheme="majorHAnsi" w:cstheme="majorBidi"/>
      <w:color w:val="272727" w:themeColor="text1" w:themeTint="D8"/>
      <w:sz w:val="1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A8E"/>
    <w:rPr>
      <w:rFonts w:asciiTheme="majorHAnsi" w:eastAsiaTheme="majorEastAsia" w:hAnsiTheme="majorHAnsi" w:cstheme="majorBidi"/>
      <w:i/>
      <w:iCs/>
      <w:color w:val="272727" w:themeColor="text1" w:themeTint="D8"/>
      <w:sz w:val="16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BF6A8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BF6A8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BF6A8E"/>
    <w:rPr>
      <w:i/>
      <w:iCs/>
      <w:color w:val="365F91" w:themeColor="accent1" w:themeShade="BF"/>
      <w:sz w:val="1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F6A8E"/>
    <w:rPr>
      <w:b/>
      <w:bCs/>
      <w:caps w:val="0"/>
      <w:smallCaps/>
      <w:color w:val="365F9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6A8E"/>
    <w:rPr>
      <w:color w:val="595959" w:themeColor="text1" w:themeTint="A6"/>
      <w:shd w:val="clear" w:color="auto" w:fill="E1DFDD"/>
    </w:rPr>
  </w:style>
  <w:style w:type="character" w:styleId="Hyperlink">
    <w:name w:val="Hyperlink"/>
    <w:basedOn w:val="DefaultParagraphFont"/>
    <w:uiPriority w:val="99"/>
    <w:semiHidden/>
    <w:unhideWhenUsed/>
    <w:rsid w:val="007466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4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ck\AppData\Roaming\Microsoft\Templates\Curriculum%20vita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66BCD3D65634871A3092F78404A96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D35D33-D9B1-4166-AFCB-661534FCA4A8}"/>
      </w:docPartPr>
      <w:docPartBody>
        <w:p w:rsidR="009D1DF6" w:rsidRDefault="00AE6B70">
          <w:pPr>
            <w:pStyle w:val="066BCD3D65634871A3092F78404A967B"/>
          </w:pPr>
          <w:r>
            <w:t>“The Female Betrayed and Modern Media”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B70"/>
    <w:rsid w:val="009D1DF6"/>
    <w:rsid w:val="00AE6B70"/>
    <w:rsid w:val="00B618AA"/>
    <w:rsid w:val="00E3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6BCD3D65634871A3092F78404A967B">
    <w:name w:val="066BCD3D65634871A3092F78404A96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100000" t="-60000" r="100000" b="20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FB531-99A9-4B3A-8C2A-8ECC91DB1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Curriculum vitae</Template>
  <TotalTime>30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Patrick</dc:creator>
  <cp:keywords/>
  <cp:lastModifiedBy>jpahunang@ymail.com</cp:lastModifiedBy>
  <cp:revision>25</cp:revision>
  <cp:lastPrinted>2006-08-01T17:47:00Z</cp:lastPrinted>
  <dcterms:created xsi:type="dcterms:W3CDTF">2021-07-28T22:25:00Z</dcterms:created>
  <dcterms:modified xsi:type="dcterms:W3CDTF">2021-07-29T04:34:00Z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Counter">
    <vt:lpwstr>0</vt:lpwstr>
  </property>
  <property fmtid="{D5CDD505-2E9C-101B-9397-08002B2CF9AE}" pid="4" name="ViolationReportStatus">
    <vt:lpwstr>None</vt:lpwstr>
  </property>
  <property fmtid="{D5CDD505-2E9C-101B-9397-08002B2CF9AE}" pid="5" name="ImageGenStatus">
    <vt:lpwstr>0</vt:lpwstr>
  </property>
  <property fmtid="{D5CDD505-2E9C-101B-9397-08002B2CF9AE}" pid="6" name="PolicheckStatus">
    <vt:lpwstr>0</vt:lpwstr>
  </property>
  <property fmtid="{D5CDD505-2E9C-101B-9397-08002B2CF9AE}" pid="7" name="Applications">
    <vt:lpwstr>95;#zwd120;#79;#tpl120;#448;#zwd140</vt:lpwstr>
  </property>
  <property fmtid="{D5CDD505-2E9C-101B-9397-08002B2CF9AE}" pid="8" name="PolicheckCounter">
    <vt:lpwstr>0</vt:lpwstr>
  </property>
  <property fmtid="{D5CDD505-2E9C-101B-9397-08002B2CF9AE}" pid="9" name="APTrustLevel">
    <vt:r8>1</vt:r8>
  </property>
</Properties>
</file>